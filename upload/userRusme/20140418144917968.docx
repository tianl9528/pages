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A35DD" w:rsidRDefault="00FA35DD" w:rsidP="008D645D">
      <w:pPr>
        <w:pStyle w:val="TOC1"/>
        <w:tabs>
          <w:tab w:val="right" w:leader="dot" w:pos="13948"/>
        </w:tabs>
        <w:ind w:firstLine="31680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385254994" w:history="1">
        <w:r w:rsidRPr="009637A8">
          <w:rPr>
            <w:rStyle w:val="Hyperlink"/>
            <w:rFonts w:hint="eastAsia"/>
            <w:noProof/>
          </w:rPr>
          <w:t>一、首页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_Toc385254994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FA35DD" w:rsidRDefault="00FA35DD" w:rsidP="00D96CFF">
      <w:pPr>
        <w:pStyle w:val="TOC1"/>
        <w:tabs>
          <w:tab w:val="right" w:leader="dot" w:pos="13948"/>
        </w:tabs>
        <w:ind w:firstLine="31680"/>
        <w:rPr>
          <w:noProof/>
        </w:rPr>
      </w:pPr>
      <w:hyperlink w:anchor="_Toc385254995" w:history="1">
        <w:r w:rsidRPr="009637A8">
          <w:rPr>
            <w:rStyle w:val="Hyperlink"/>
            <w:rFonts w:hint="eastAsia"/>
            <w:noProof/>
          </w:rPr>
          <w:t>二、市场信息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_Toc385254995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35DD" w:rsidRDefault="00FA35DD" w:rsidP="00D96CFF">
      <w:pPr>
        <w:pStyle w:val="TOC1"/>
        <w:tabs>
          <w:tab w:val="right" w:leader="dot" w:pos="13948"/>
        </w:tabs>
        <w:ind w:firstLine="31680"/>
        <w:rPr>
          <w:noProof/>
        </w:rPr>
      </w:pPr>
      <w:hyperlink w:anchor="_Toc385254996" w:history="1">
        <w:r w:rsidRPr="009637A8">
          <w:rPr>
            <w:rStyle w:val="Hyperlink"/>
            <w:rFonts w:hint="eastAsia"/>
            <w:noProof/>
          </w:rPr>
          <w:t>三、农产品分类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_Toc385254996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35DD" w:rsidRDefault="00FA35DD" w:rsidP="00D96CFF">
      <w:pPr>
        <w:pStyle w:val="TOC1"/>
        <w:tabs>
          <w:tab w:val="right" w:leader="dot" w:pos="13948"/>
        </w:tabs>
        <w:ind w:firstLine="31680"/>
        <w:rPr>
          <w:noProof/>
        </w:rPr>
      </w:pPr>
      <w:hyperlink w:anchor="_Toc385254997" w:history="1">
        <w:r w:rsidRPr="009637A8">
          <w:rPr>
            <w:rStyle w:val="Hyperlink"/>
            <w:rFonts w:hint="eastAsia"/>
            <w:noProof/>
          </w:rPr>
          <w:t>四、企业名录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_Toc385254997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35DD" w:rsidRDefault="00FA35DD" w:rsidP="00D96CFF">
      <w:pPr>
        <w:pStyle w:val="TOC1"/>
        <w:tabs>
          <w:tab w:val="right" w:leader="dot" w:pos="13948"/>
        </w:tabs>
        <w:ind w:firstLine="31680"/>
        <w:rPr>
          <w:noProof/>
        </w:rPr>
      </w:pPr>
      <w:hyperlink w:anchor="_Toc385254998" w:history="1">
        <w:r w:rsidRPr="009637A8">
          <w:rPr>
            <w:rStyle w:val="Hyperlink"/>
            <w:rFonts w:hint="eastAsia"/>
            <w:noProof/>
          </w:rPr>
          <w:t>五、供应信息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_Toc385254998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35DD" w:rsidRDefault="00FA35DD" w:rsidP="00D96CFF">
      <w:pPr>
        <w:pStyle w:val="TOC1"/>
        <w:tabs>
          <w:tab w:val="right" w:leader="dot" w:pos="13948"/>
        </w:tabs>
        <w:ind w:firstLine="31680"/>
        <w:rPr>
          <w:noProof/>
        </w:rPr>
      </w:pPr>
      <w:hyperlink w:anchor="_Toc385254999" w:history="1">
        <w:r w:rsidRPr="009637A8">
          <w:rPr>
            <w:rStyle w:val="Hyperlink"/>
            <w:rFonts w:hint="eastAsia"/>
            <w:noProof/>
          </w:rPr>
          <w:t>六、求购信息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_Toc385254999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35DD" w:rsidRDefault="00FA35DD" w:rsidP="00D96CFF">
      <w:pPr>
        <w:pStyle w:val="TOC1"/>
        <w:tabs>
          <w:tab w:val="right" w:leader="dot" w:pos="13948"/>
        </w:tabs>
        <w:ind w:firstLine="31680"/>
        <w:rPr>
          <w:noProof/>
        </w:rPr>
      </w:pPr>
      <w:hyperlink w:anchor="_Toc385255000" w:history="1">
        <w:r w:rsidRPr="009637A8">
          <w:rPr>
            <w:rStyle w:val="Hyperlink"/>
            <w:rFonts w:hint="eastAsia"/>
            <w:noProof/>
          </w:rPr>
          <w:t>七、招商代理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_Toc385255000 \h </w:instrText>
        </w:r>
        <w:r>
          <w:rPr>
            <w:noProof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FA35DD" w:rsidRDefault="00FA35DD" w:rsidP="00D96CFF">
      <w:pPr>
        <w:pStyle w:val="Heading1"/>
        <w:ind w:firstLine="31680"/>
      </w:pPr>
      <w:r>
        <w:fldChar w:fldCharType="end"/>
      </w:r>
    </w:p>
    <w:p w:rsidR="00FA35DD" w:rsidRDefault="00FA35DD" w:rsidP="00D96CFF">
      <w:pPr>
        <w:ind w:firstLine="31680"/>
        <w:rPr>
          <w:kern w:val="44"/>
          <w:sz w:val="44"/>
          <w:szCs w:val="44"/>
        </w:rPr>
      </w:pPr>
      <w:r>
        <w:br w:type="page"/>
      </w:r>
    </w:p>
    <w:p w:rsidR="00FA35DD" w:rsidRDefault="00FA35DD" w:rsidP="00D96CFF">
      <w:pPr>
        <w:pStyle w:val="Heading1"/>
        <w:ind w:firstLine="31680"/>
      </w:pPr>
    </w:p>
    <w:p w:rsidR="00FA35DD" w:rsidRPr="00180A97" w:rsidRDefault="00FA35DD" w:rsidP="00D96CFF">
      <w:pPr>
        <w:pStyle w:val="Heading1"/>
        <w:ind w:firstLine="31680"/>
      </w:pPr>
      <w:bookmarkStart w:id="0" w:name="_Toc385254994"/>
      <w:r w:rsidRPr="00180A97">
        <w:rPr>
          <w:rFonts w:hint="eastAsia"/>
        </w:rPr>
        <w:t>一、首页</w:t>
      </w:r>
      <w:bookmarkEnd w:id="0"/>
    </w:p>
    <w:p w:rsidR="00FA35DD" w:rsidRDefault="00FA35DD" w:rsidP="00D96CFF">
      <w:pPr>
        <w:ind w:firstLineChars="83" w:firstLine="31680"/>
      </w:pPr>
    </w:p>
    <w:p w:rsidR="00FA35DD" w:rsidRDefault="00FA35DD" w:rsidP="00D96CFF">
      <w:pPr>
        <w:ind w:firstLineChars="83" w:firstLine="31680"/>
      </w:pPr>
    </w:p>
    <w:p w:rsidR="00FA35DD" w:rsidRDefault="00FA35DD" w:rsidP="00D96CFF">
      <w:pPr>
        <w:ind w:firstLineChars="83" w:firstLine="31680"/>
      </w:pPr>
    </w:p>
    <w:p w:rsidR="00FA35DD" w:rsidRDefault="00FA35DD" w:rsidP="00D96CFF">
      <w:pPr>
        <w:ind w:firstLineChars="83" w:firstLine="31680"/>
      </w:pPr>
      <w:r>
        <w:rPr>
          <w:noProof/>
        </w:rPr>
        <w:pict>
          <v:rect id="_x0000_s1026" style="position:absolute;left:0;text-align:left;margin-left:180pt;margin-top:9.55pt;width:264pt;height:102pt;z-index:251655680">
            <v:textbox style="mso-next-textbox:#_x0000_s1026">
              <w:txbxContent>
                <w:p w:rsidR="00FA35DD" w:rsidRDefault="00FA35DD" w:rsidP="00A226DA">
                  <w:pPr>
                    <w:ind w:firstLineChars="0" w:firstLine="0"/>
                  </w:pPr>
                  <w:r>
                    <w:rPr>
                      <w:rFonts w:hint="eastAsia"/>
                    </w:rPr>
                    <w:t>可滚动的图（广告</w:t>
                  </w:r>
                  <w:r>
                    <w:t>/</w:t>
                  </w:r>
                  <w:r>
                    <w:rPr>
                      <w:rFonts w:hint="eastAsia"/>
                    </w:rPr>
                    <w:t>名优农产品图片）</w:t>
                  </w:r>
                </w:p>
                <w:p w:rsidR="00FA35DD" w:rsidRDefault="00FA35DD" w:rsidP="00A226DA">
                  <w:pPr>
                    <w:ind w:firstLineChars="0" w:firstLine="0"/>
                  </w:pPr>
                </w:p>
                <w:p w:rsidR="00FA35DD" w:rsidRDefault="00FA35DD" w:rsidP="00A226DA">
                  <w:pPr>
                    <w:ind w:firstLineChars="0" w:firstLine="0"/>
                  </w:pPr>
                  <w:r>
                    <w:rPr>
                      <w:noProof/>
                    </w:rPr>
                    <w:pict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图片 10" o:spid="_x0000_i1026" type="#_x0000_t75" style="width:201pt;height:43.5pt;visibility:visible">
                        <v:imagedata r:id="rId4" o:title=""/>
                      </v:shape>
                    </w:pict>
                  </w:r>
                </w:p>
              </w:txbxContent>
            </v:textbox>
          </v:rect>
        </w:pict>
      </w:r>
      <w:r>
        <w:rPr>
          <w:noProof/>
        </w:rPr>
        <w:pict>
          <v:shape id="图片 26" o:spid="_x0000_s1027" type="#_x0000_t75" style="position:absolute;left:0;text-align:left;margin-left:456pt;margin-top:9.55pt;width:148.5pt;height:207.75pt;z-index:251660800;visibility:visible">
            <v:imagedata r:id="rId5" o:title=""/>
          </v:shape>
        </w:pict>
      </w:r>
      <w:r>
        <w:rPr>
          <w:noProof/>
        </w:rPr>
        <w:pict>
          <v:rect id="_x0000_s1028" style="position:absolute;left:0;text-align:left;margin-left:6.75pt;margin-top:-30pt;width:631.5pt;height:27.75pt;z-index:251656704">
            <v:textbox style="mso-next-textbox:#_x0000_s1028">
              <w:txbxContent>
                <w:p w:rsidR="00FA35DD" w:rsidRDefault="00FA35DD" w:rsidP="008D76EE">
                  <w:pPr>
                    <w:ind w:firstLineChars="83" w:firstLine="31680"/>
                  </w:pPr>
                  <w:r>
                    <w:t xml:space="preserve">   </w:t>
                  </w:r>
                  <w:r>
                    <w:rPr>
                      <w:rFonts w:hint="eastAsia"/>
                    </w:rPr>
                    <w:t>市场信息</w:t>
                  </w:r>
                  <w:r>
                    <w:t xml:space="preserve">   </w:t>
                  </w:r>
                  <w:r>
                    <w:rPr>
                      <w:rFonts w:hint="eastAsia"/>
                    </w:rPr>
                    <w:t>农产品分类</w:t>
                  </w:r>
                  <w:r>
                    <w:t xml:space="preserve">   </w:t>
                  </w:r>
                  <w:r>
                    <w:rPr>
                      <w:rFonts w:hint="eastAsia"/>
                    </w:rPr>
                    <w:t>企业名录</w:t>
                  </w:r>
                  <w:r>
                    <w:t xml:space="preserve">   </w:t>
                  </w:r>
                  <w:r>
                    <w:rPr>
                      <w:rFonts w:hint="eastAsia"/>
                    </w:rPr>
                    <w:t>供应信息</w:t>
                  </w:r>
                  <w:r>
                    <w:t xml:space="preserve">    </w:t>
                  </w:r>
                  <w:r>
                    <w:rPr>
                      <w:rFonts w:hint="eastAsia"/>
                    </w:rPr>
                    <w:t>求购信息</w:t>
                  </w:r>
                  <w:r>
                    <w:t xml:space="preserve">    </w:t>
                  </w:r>
                  <w:r>
                    <w:rPr>
                      <w:rFonts w:hint="eastAsia"/>
                    </w:rPr>
                    <w:t>招商代理</w:t>
                  </w:r>
                  <w:r>
                    <w:t xml:space="preserve">    </w:t>
                  </w:r>
                </w:p>
              </w:txbxContent>
            </v:textbox>
          </v:rect>
        </w:pict>
      </w:r>
      <w:r>
        <w:rPr>
          <w:noProof/>
        </w:rPr>
        <w:pict>
          <v:rect id="_x0000_s1029" style="position:absolute;left:0;text-align:left;margin-left:12pt;margin-top:8.25pt;width:165pt;height:252.75pt;z-index:251654656">
            <v:textbox style="mso-next-textbox:#_x0000_s1029">
              <w:txbxContent>
                <w:p w:rsidR="00FA35DD" w:rsidRDefault="00FA35DD" w:rsidP="00D96CFF">
                  <w:pPr>
                    <w:ind w:firstLine="31680"/>
                    <w:rPr>
                      <w:color w:val="0000FF"/>
                    </w:rPr>
                  </w:pPr>
                  <w:r>
                    <w:rPr>
                      <w:rFonts w:hint="eastAsia"/>
                      <w:color w:val="0000FF"/>
                    </w:rPr>
                    <w:t>市场动态</w:t>
                  </w:r>
                </w:p>
                <w:p w:rsidR="00FA35DD" w:rsidRDefault="00FA35DD" w:rsidP="00EF3170">
                  <w:pPr>
                    <w:ind w:firstLineChars="0" w:firstLine="0"/>
                    <w:rPr>
                      <w:color w:val="0000FF"/>
                    </w:rPr>
                  </w:pPr>
                  <w:r w:rsidRPr="00927330">
                    <w:rPr>
                      <w:noProof/>
                      <w:color w:val="0000FF"/>
                    </w:rPr>
                    <w:pict>
                      <v:shape id="图片 23" o:spid="_x0000_i1029" type="#_x0000_t75" style="width:142.5pt;height:78.75pt;visibility:visible">
                        <v:imagedata r:id="rId6" o:title=""/>
                      </v:shape>
                    </w:pict>
                  </w:r>
                </w:p>
                <w:p w:rsidR="00FA35DD" w:rsidRDefault="00FA35DD" w:rsidP="00D96CFF">
                  <w:pPr>
                    <w:ind w:firstLine="31680"/>
                    <w:rPr>
                      <w:color w:val="0000FF"/>
                    </w:rPr>
                  </w:pPr>
                </w:p>
                <w:p w:rsidR="00FA35DD" w:rsidRDefault="00FA35DD" w:rsidP="00D96CFF">
                  <w:pPr>
                    <w:ind w:firstLine="31680"/>
                    <w:rPr>
                      <w:color w:val="0000FF"/>
                    </w:rPr>
                  </w:pPr>
                </w:p>
                <w:p w:rsidR="00FA35DD" w:rsidRPr="00801C3A" w:rsidRDefault="00FA35DD" w:rsidP="00EF3170">
                  <w:pPr>
                    <w:ind w:firstLineChars="0" w:firstLine="0"/>
                  </w:pPr>
                  <w:r w:rsidRPr="00927330">
                    <w:rPr>
                      <w:noProof/>
                      <w:color w:val="0000FF"/>
                    </w:rPr>
                    <w:pict>
                      <v:shape id="图片 22" o:spid="_x0000_i1030" type="#_x0000_t75" style="width:146.25pt;height:68.25pt;visibility:visible">
                        <v:imagedata r:id="rId7" o:title=""/>
                      </v:shape>
                    </w:pict>
                  </w:r>
                </w:p>
              </w:txbxContent>
            </v:textbox>
          </v:rect>
        </w:pict>
      </w:r>
    </w:p>
    <w:p w:rsidR="00FA35DD" w:rsidRDefault="00FA35DD" w:rsidP="00D96CFF">
      <w:pPr>
        <w:ind w:firstLineChars="3900" w:firstLine="31680"/>
      </w:pPr>
    </w:p>
    <w:p w:rsidR="00FA35DD" w:rsidRDefault="00FA35DD" w:rsidP="00D96CFF">
      <w:pPr>
        <w:ind w:firstLineChars="1550" w:firstLine="31680"/>
      </w:pPr>
    </w:p>
    <w:p w:rsidR="00FA35DD" w:rsidRDefault="00FA35DD" w:rsidP="00D96CFF">
      <w:pPr>
        <w:ind w:firstLineChars="1550" w:firstLine="31680"/>
      </w:pPr>
    </w:p>
    <w:p w:rsidR="00FA35DD" w:rsidRDefault="00FA35DD" w:rsidP="00D96CFF">
      <w:pPr>
        <w:ind w:firstLineChars="1550" w:firstLine="31680"/>
      </w:pPr>
      <w:r>
        <w:rPr>
          <w:noProof/>
        </w:rPr>
        <w:pict>
          <v:shape id="图片 7" o:spid="_x0000_s1030" type="#_x0000_t75" style="position:absolute;left:0;text-align:left;margin-left:180pt;margin-top:50.3pt;width:274.5pt;height:141pt;z-index:251657728;visibility:visible">
            <v:imagedata r:id="rId8" o:title=""/>
          </v:shape>
        </w:pict>
      </w:r>
      <w:r w:rsidRPr="00EF3170">
        <w:t xml:space="preserve"> </w:t>
      </w:r>
    </w:p>
    <w:p w:rsidR="00FA35DD" w:rsidRDefault="00FA35DD" w:rsidP="00CB219A">
      <w:pPr>
        <w:ind w:firstLineChars="0" w:firstLine="0"/>
      </w:pPr>
      <w:r>
        <w:rPr>
          <w:noProof/>
        </w:rPr>
        <w:pict>
          <v:shape id="图片 32" o:spid="_x0000_i1031" type="#_x0000_t75" style="width:628.5pt;height:199.5pt;visibility:visible">
            <v:imagedata r:id="rId9" o:title=""/>
          </v:shape>
        </w:pict>
      </w:r>
    </w:p>
    <w:p w:rsidR="00FA35DD" w:rsidRDefault="00FA35DD" w:rsidP="00CB219A">
      <w:pPr>
        <w:ind w:firstLineChars="0" w:firstLine="0"/>
      </w:pPr>
    </w:p>
    <w:p w:rsidR="00FA35DD" w:rsidRDefault="00FA35DD" w:rsidP="00D96CFF">
      <w:pPr>
        <w:pStyle w:val="Heading1"/>
        <w:ind w:firstLine="31680"/>
      </w:pPr>
      <w:bookmarkStart w:id="1" w:name="_Toc385254995"/>
      <w:r>
        <w:rPr>
          <w:rFonts w:hint="eastAsia"/>
        </w:rPr>
        <w:t>二、市场信息</w:t>
      </w:r>
      <w:bookmarkEnd w:id="1"/>
    </w:p>
    <w:p w:rsidR="00FA35DD" w:rsidRDefault="00FA35DD" w:rsidP="00D96CFF">
      <w:pPr>
        <w:ind w:firstLine="31680"/>
        <w:rPr>
          <w:noProof/>
        </w:rPr>
      </w:pPr>
      <w:r>
        <w:rPr>
          <w:noProof/>
        </w:rPr>
        <w:pict>
          <v:shape id="图片 36" o:spid="_x0000_i1032" type="#_x0000_t75" style="width:577.5pt;height:301.5pt;visibility:visible">
            <v:imagedata r:id="rId10" o:title=""/>
          </v:shape>
        </w:pict>
      </w:r>
    </w:p>
    <w:p w:rsidR="00FA35DD" w:rsidRDefault="00FA35DD" w:rsidP="00D96CFF">
      <w:pPr>
        <w:ind w:firstLine="31680"/>
      </w:pPr>
      <w:r>
        <w:rPr>
          <w:noProof/>
        </w:rPr>
        <w:pict>
          <v:rect id="_x0000_s1031" style="position:absolute;left:0;text-align:left;margin-left:24pt;margin-top:1.3pt;width:396pt;height:79.35pt;z-index:251659776">
            <v:textbox>
              <w:txbxContent>
                <w:p w:rsidR="00FA35DD" w:rsidRDefault="00FA35DD" w:rsidP="00D96CFF">
                  <w:pPr>
                    <w:ind w:firstLineChars="83" w:firstLine="31680"/>
                  </w:pPr>
                  <w:r>
                    <w:rPr>
                      <w:rFonts w:hint="eastAsia"/>
                    </w:rPr>
                    <w:t>物流信息：</w:t>
                  </w:r>
                </w:p>
                <w:p w:rsidR="00FA35DD" w:rsidRDefault="00FA35DD" w:rsidP="00D96CFF">
                  <w:pPr>
                    <w:ind w:firstLineChars="83" w:firstLine="31680"/>
                  </w:pPr>
                </w:p>
                <w:p w:rsidR="00FA35DD" w:rsidRDefault="00FA35DD" w:rsidP="00D96CFF">
                  <w:pPr>
                    <w:ind w:firstLineChars="83" w:firstLine="31680"/>
                  </w:pPr>
                  <w:r>
                    <w:rPr>
                      <w:rFonts w:hint="eastAsia"/>
                    </w:rPr>
                    <w:t>供应、需求</w:t>
                  </w:r>
                </w:p>
              </w:txbxContent>
            </v:textbox>
          </v:rect>
        </w:pict>
      </w:r>
    </w:p>
    <w:p w:rsidR="00FA35DD" w:rsidRDefault="00FA35DD" w:rsidP="00D96CFF">
      <w:pPr>
        <w:ind w:firstLine="31680"/>
      </w:pPr>
      <w:r>
        <w:rPr>
          <w:noProof/>
        </w:rPr>
        <w:pict>
          <v:shape id="图片 39" o:spid="_x0000_i1033" type="#_x0000_t75" style="width:420.75pt;height:120.75pt;visibility:visible">
            <v:imagedata r:id="rId11" o:title=""/>
          </v:shape>
        </w:pict>
      </w:r>
    </w:p>
    <w:p w:rsidR="00FA35DD" w:rsidRPr="00ED5135" w:rsidRDefault="00FA35DD" w:rsidP="00D96CFF">
      <w:pPr>
        <w:ind w:firstLine="31680"/>
      </w:pPr>
    </w:p>
    <w:p w:rsidR="00FA35DD" w:rsidRDefault="00FA35DD" w:rsidP="00D96CFF">
      <w:pPr>
        <w:pStyle w:val="Heading1"/>
        <w:ind w:firstLine="31680"/>
      </w:pPr>
      <w:bookmarkStart w:id="2" w:name="_Toc385254996"/>
      <w:r>
        <w:rPr>
          <w:rFonts w:hint="eastAsia"/>
        </w:rPr>
        <w:t>三、农产品分类</w:t>
      </w:r>
      <w:bookmarkEnd w:id="2"/>
    </w:p>
    <w:p w:rsidR="00FA35DD" w:rsidRDefault="00FA35DD" w:rsidP="00D96CFF">
      <w:pPr>
        <w:ind w:firstLine="31680"/>
      </w:pPr>
      <w:r>
        <w:rPr>
          <w:noProof/>
        </w:rPr>
        <w:pict>
          <v:shape id="_x0000_s1032" type="#_x0000_t75" style="position:absolute;left:0;text-align:left;margin-left:8.25pt;margin-top:206.75pt;width:438.75pt;height:141pt;z-index:251658752;visibility:visible">
            <v:imagedata r:id="rId8" o:title=""/>
          </v:shape>
        </w:pict>
      </w:r>
      <w:r>
        <w:rPr>
          <w:noProof/>
        </w:rPr>
        <w:pict>
          <v:shape id="_x0000_i1034" type="#_x0000_t75" style="width:402pt;height:199.5pt;visibility:visible">
            <v:imagedata r:id="rId9" o:title=""/>
          </v:shape>
        </w:pict>
      </w:r>
    </w:p>
    <w:p w:rsidR="00FA35DD" w:rsidRDefault="00FA35DD" w:rsidP="00D96CFF">
      <w:pPr>
        <w:ind w:firstLine="31680"/>
      </w:pPr>
    </w:p>
    <w:p w:rsidR="00FA35DD" w:rsidRDefault="00FA35DD" w:rsidP="00D96CFF">
      <w:pPr>
        <w:ind w:firstLineChars="83" w:firstLine="31680"/>
      </w:pPr>
      <w:r>
        <w:t xml:space="preserve"> </w:t>
      </w:r>
    </w:p>
    <w:p w:rsidR="00FA35DD" w:rsidRDefault="00FA35DD" w:rsidP="00D96CFF">
      <w:pPr>
        <w:ind w:firstLineChars="83" w:firstLine="31680"/>
      </w:pPr>
    </w:p>
    <w:p w:rsidR="00FA35DD" w:rsidRDefault="00FA35DD" w:rsidP="00D96CFF">
      <w:pPr>
        <w:ind w:firstLineChars="83" w:firstLine="31680"/>
      </w:pPr>
    </w:p>
    <w:p w:rsidR="00FA35DD" w:rsidRDefault="00FA35DD" w:rsidP="00D96CFF">
      <w:pPr>
        <w:ind w:firstLineChars="83" w:firstLine="31680"/>
      </w:pPr>
    </w:p>
    <w:p w:rsidR="00FA35DD" w:rsidRDefault="00FA35DD" w:rsidP="00D96CFF">
      <w:pPr>
        <w:ind w:firstLineChars="83" w:firstLine="31680"/>
      </w:pPr>
    </w:p>
    <w:p w:rsidR="00FA35DD" w:rsidRDefault="00FA35DD" w:rsidP="00D96CFF">
      <w:pPr>
        <w:ind w:firstLineChars="83" w:firstLine="31680"/>
      </w:pPr>
    </w:p>
    <w:p w:rsidR="00FA35DD" w:rsidRDefault="00FA35DD" w:rsidP="00D96CFF">
      <w:pPr>
        <w:ind w:firstLineChars="83" w:firstLine="31680"/>
      </w:pPr>
    </w:p>
    <w:p w:rsidR="00FA35DD" w:rsidRDefault="00FA35DD" w:rsidP="00D96CFF">
      <w:pPr>
        <w:ind w:firstLineChars="83" w:firstLine="31680"/>
      </w:pPr>
      <w:r>
        <w:rPr>
          <w:noProof/>
        </w:rPr>
        <w:pict>
          <v:shape id="图片 33" o:spid="_x0000_i1035" type="#_x0000_t75" style="width:551.25pt;height:92.25pt;visibility:visible">
            <v:imagedata r:id="rId12" o:title=""/>
          </v:shape>
        </w:pict>
      </w:r>
    </w:p>
    <w:p w:rsidR="00FA35DD" w:rsidRDefault="00FA35DD" w:rsidP="00D96CFF">
      <w:pPr>
        <w:pStyle w:val="Heading1"/>
        <w:ind w:firstLine="31680"/>
      </w:pPr>
      <w:bookmarkStart w:id="3" w:name="_Toc385254997"/>
      <w:r>
        <w:rPr>
          <w:rFonts w:hint="eastAsia"/>
        </w:rPr>
        <w:t>四、企业名录</w:t>
      </w:r>
      <w:bookmarkEnd w:id="3"/>
    </w:p>
    <w:p w:rsidR="00FA35DD" w:rsidRDefault="00FA35DD" w:rsidP="00D96CFF">
      <w:pPr>
        <w:ind w:firstLine="31680"/>
      </w:pPr>
      <w:r>
        <w:rPr>
          <w:rFonts w:hint="eastAsia"/>
        </w:rPr>
        <w:t>参考</w:t>
      </w:r>
      <w:hyperlink r:id="rId13" w:history="1">
        <w:r w:rsidRPr="00061E70">
          <w:rPr>
            <w:rStyle w:val="Hyperlink"/>
          </w:rPr>
          <w:t>http://www.b2bagri.com.cn/company/</w:t>
        </w:r>
      </w:hyperlink>
    </w:p>
    <w:p w:rsidR="00FA35DD" w:rsidRDefault="00FA35DD" w:rsidP="00D96CFF">
      <w:pPr>
        <w:ind w:firstLine="31680"/>
      </w:pPr>
      <w:r>
        <w:rPr>
          <w:rFonts w:hint="eastAsia"/>
        </w:rPr>
        <w:t>展示企业信息，还可以给企业留言。</w:t>
      </w:r>
    </w:p>
    <w:p w:rsidR="00FA35DD" w:rsidRDefault="00FA35DD" w:rsidP="00D96CFF">
      <w:pPr>
        <w:ind w:firstLine="31680"/>
      </w:pPr>
      <w:r>
        <w:rPr>
          <w:noProof/>
        </w:rPr>
        <w:pict>
          <v:shape id="图片 42" o:spid="_x0000_i1036" type="#_x0000_t75" style="width:693pt;height:113.25pt;visibility:visible">
            <v:imagedata r:id="rId14" o:title=""/>
          </v:shape>
        </w:pict>
      </w:r>
    </w:p>
    <w:p w:rsidR="00FA35DD" w:rsidRDefault="00FA35DD" w:rsidP="00D96CFF">
      <w:pPr>
        <w:pStyle w:val="Heading1"/>
        <w:ind w:firstLine="31680"/>
      </w:pPr>
      <w:bookmarkStart w:id="4" w:name="_Toc385254998"/>
      <w:r>
        <w:rPr>
          <w:rFonts w:hint="eastAsia"/>
        </w:rPr>
        <w:t>五、供应信息</w:t>
      </w:r>
      <w:bookmarkEnd w:id="4"/>
    </w:p>
    <w:p w:rsidR="00FA35DD" w:rsidRDefault="00FA35DD" w:rsidP="00D96CFF">
      <w:pPr>
        <w:ind w:firstLine="31680"/>
      </w:pPr>
      <w:r>
        <w:rPr>
          <w:rFonts w:hint="eastAsia"/>
        </w:rPr>
        <w:t>可参考：</w:t>
      </w:r>
      <w:hyperlink r:id="rId15" w:history="1">
        <w:r w:rsidRPr="00061E70">
          <w:rPr>
            <w:rStyle w:val="Hyperlink"/>
          </w:rPr>
          <w:t>http://www.b2bagri.com.cn/sell/</w:t>
        </w:r>
      </w:hyperlink>
    </w:p>
    <w:p w:rsidR="00FA35DD" w:rsidRDefault="00FA35DD" w:rsidP="00D96CFF">
      <w:pPr>
        <w:ind w:firstLine="31680"/>
      </w:pPr>
      <w:r>
        <w:rPr>
          <w:rFonts w:hint="eastAsia"/>
        </w:rPr>
        <w:t>还要参考之前的设计：</w:t>
      </w:r>
    </w:p>
    <w:p w:rsidR="00FA35DD" w:rsidRDefault="00FA35DD" w:rsidP="00D96CFF">
      <w:pPr>
        <w:ind w:firstLine="31680"/>
      </w:pPr>
      <w:r>
        <w:rPr>
          <w:noProof/>
        </w:rPr>
        <w:pict>
          <v:shape id="图片 45" o:spid="_x0000_i1037" type="#_x0000_t75" style="width:606.75pt;height:453pt;visibility:visible">
            <v:imagedata r:id="rId16" o:title=""/>
          </v:shape>
        </w:pict>
      </w:r>
    </w:p>
    <w:p w:rsidR="00FA35DD" w:rsidRDefault="00FA35DD" w:rsidP="00D96CFF">
      <w:pPr>
        <w:pStyle w:val="Heading1"/>
        <w:ind w:firstLine="31680"/>
      </w:pPr>
      <w:bookmarkStart w:id="5" w:name="_Toc385254999"/>
      <w:r>
        <w:rPr>
          <w:rFonts w:hint="eastAsia"/>
        </w:rPr>
        <w:t>六、求购信息</w:t>
      </w:r>
      <w:bookmarkEnd w:id="5"/>
    </w:p>
    <w:p w:rsidR="00FA35DD" w:rsidRDefault="00FA35DD" w:rsidP="00D96CFF">
      <w:pPr>
        <w:ind w:firstLine="31680"/>
      </w:pPr>
      <w:r>
        <w:rPr>
          <w:rFonts w:hint="eastAsia"/>
        </w:rPr>
        <w:t>可参考：</w:t>
      </w:r>
      <w:r w:rsidRPr="006E55D0">
        <w:t>http://www.b2bagri.com.cn/buy/</w:t>
      </w:r>
    </w:p>
    <w:p w:rsidR="00FA35DD" w:rsidRDefault="00FA35DD" w:rsidP="00D96CFF">
      <w:pPr>
        <w:ind w:firstLine="31680"/>
      </w:pPr>
      <w:r>
        <w:rPr>
          <w:rFonts w:hint="eastAsia"/>
        </w:rPr>
        <w:t>还要参考之前的设计：同上</w:t>
      </w:r>
    </w:p>
    <w:p w:rsidR="00FA35DD" w:rsidRDefault="00FA35DD" w:rsidP="00D96CFF">
      <w:pPr>
        <w:ind w:firstLine="31680"/>
      </w:pPr>
    </w:p>
    <w:p w:rsidR="00FA35DD" w:rsidRDefault="00FA35DD" w:rsidP="00D96CFF">
      <w:pPr>
        <w:pStyle w:val="Heading1"/>
        <w:ind w:firstLine="31680"/>
      </w:pPr>
      <w:bookmarkStart w:id="6" w:name="_Toc385255000"/>
      <w:r>
        <w:rPr>
          <w:rFonts w:hint="eastAsia"/>
        </w:rPr>
        <w:t>七、招商代理</w:t>
      </w:r>
      <w:bookmarkEnd w:id="6"/>
    </w:p>
    <w:p w:rsidR="00FA35DD" w:rsidRDefault="00FA35DD" w:rsidP="00D96CFF">
      <w:pPr>
        <w:ind w:firstLine="31680"/>
      </w:pPr>
      <w:r>
        <w:rPr>
          <w:rFonts w:hint="eastAsia"/>
        </w:rPr>
        <w:t>可参考</w:t>
      </w:r>
      <w:r w:rsidRPr="00F336C1">
        <w:t xml:space="preserve">http://www.b2bagri.com.cn/invest/ </w:t>
      </w:r>
      <w:hyperlink r:id="rId17" w:history="1">
        <w:r w:rsidRPr="00F336C1">
          <w:rPr>
            <w:rFonts w:hint="eastAsia"/>
          </w:rPr>
          <w:t>，如下：</w:t>
        </w:r>
      </w:hyperlink>
    </w:p>
    <w:p w:rsidR="00FA35DD" w:rsidRPr="006E55D0" w:rsidRDefault="00FA35DD" w:rsidP="008D645D">
      <w:pPr>
        <w:ind w:firstLine="31680"/>
      </w:pPr>
      <w:r>
        <w:rPr>
          <w:noProof/>
        </w:rPr>
        <w:pict>
          <v:shape id="图片 60" o:spid="_x0000_i1038" type="#_x0000_t75" style="width:646.5pt;height:517.5pt;visibility:visible">
            <v:imagedata r:id="rId18" o:title=""/>
          </v:shape>
        </w:pict>
      </w:r>
    </w:p>
    <w:sectPr w:rsidR="00FA35DD" w:rsidRPr="006E55D0" w:rsidSect="001E71F3">
      <w:pgSz w:w="16838" w:h="11906" w:orient="landscape"/>
      <w:pgMar w:top="1800" w:right="1440" w:bottom="1800" w:left="1440" w:header="851" w:footer="992" w:gutter="0"/>
      <w:cols w:space="425"/>
      <w:docGrid w:type="lines" w:linePitch="32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C49BC"/>
    <w:rsid w:val="00061E70"/>
    <w:rsid w:val="00180A97"/>
    <w:rsid w:val="0019158B"/>
    <w:rsid w:val="001B5356"/>
    <w:rsid w:val="001E71F3"/>
    <w:rsid w:val="00251290"/>
    <w:rsid w:val="002B486B"/>
    <w:rsid w:val="0030625A"/>
    <w:rsid w:val="003937B5"/>
    <w:rsid w:val="004C6E02"/>
    <w:rsid w:val="005249A1"/>
    <w:rsid w:val="006036E3"/>
    <w:rsid w:val="00637469"/>
    <w:rsid w:val="00643B9E"/>
    <w:rsid w:val="0065692F"/>
    <w:rsid w:val="006C49BC"/>
    <w:rsid w:val="006E55D0"/>
    <w:rsid w:val="00784039"/>
    <w:rsid w:val="007E6B93"/>
    <w:rsid w:val="007F139A"/>
    <w:rsid w:val="00801C3A"/>
    <w:rsid w:val="008D645D"/>
    <w:rsid w:val="008D76EE"/>
    <w:rsid w:val="00927330"/>
    <w:rsid w:val="009637A8"/>
    <w:rsid w:val="009A36EA"/>
    <w:rsid w:val="00A226DA"/>
    <w:rsid w:val="00A36596"/>
    <w:rsid w:val="00B17AEF"/>
    <w:rsid w:val="00B22CD9"/>
    <w:rsid w:val="00BF7057"/>
    <w:rsid w:val="00C13D47"/>
    <w:rsid w:val="00C823A0"/>
    <w:rsid w:val="00CB219A"/>
    <w:rsid w:val="00D96CFF"/>
    <w:rsid w:val="00D97591"/>
    <w:rsid w:val="00DA0654"/>
    <w:rsid w:val="00ED5135"/>
    <w:rsid w:val="00EF3170"/>
    <w:rsid w:val="00F23171"/>
    <w:rsid w:val="00F336C1"/>
    <w:rsid w:val="00FA35D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mbria" w:eastAsia="宋体" w:hAnsi="Cambria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486B"/>
    <w:pPr>
      <w:widowControl w:val="0"/>
      <w:ind w:firstLineChars="200" w:firstLine="200"/>
      <w:jc w:val="both"/>
    </w:pPr>
    <w:rPr>
      <w:rFonts w:ascii="Calibri" w:hAnsi="Calibri"/>
      <w:sz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B48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B486B"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9"/>
    <w:qFormat/>
    <w:rsid w:val="002B486B"/>
    <w:pPr>
      <w:keepNext/>
      <w:keepLines/>
      <w:spacing w:before="260" w:after="260" w:line="416" w:lineRule="auto"/>
      <w:outlineLvl w:val="2"/>
    </w:pPr>
    <w:rPr>
      <w:b/>
      <w:bCs/>
      <w:sz w:val="30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2B486B"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B486B"/>
    <w:rPr>
      <w:rFonts w:ascii="Calibri" w:eastAsia="宋体" w:hAnsi="Calibri" w:cs="Times New Roman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2B486B"/>
    <w:rPr>
      <w:rFonts w:ascii="Calibri" w:eastAsia="宋体" w:hAnsi="Calibri" w:cs="Times New Roman"/>
      <w:b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9"/>
    <w:locked/>
    <w:rsid w:val="002B486B"/>
    <w:rPr>
      <w:rFonts w:ascii="Calibri" w:eastAsia="宋体" w:hAnsi="Calibri" w:cs="Times New Roman"/>
      <w:b/>
      <w:bCs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9"/>
    <w:locked/>
    <w:rsid w:val="002B486B"/>
    <w:rPr>
      <w:rFonts w:ascii="Calibri" w:eastAsia="宋体" w:hAnsi="Calibri" w:cs="Times New Roman"/>
      <w:b/>
      <w:bCs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rsid w:val="001E71F3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1E71F3"/>
    <w:rPr>
      <w:rFonts w:ascii="Calibri" w:eastAsia="宋体" w:hAnsi="Calibri" w:cs="Times New Roman"/>
      <w:sz w:val="18"/>
      <w:szCs w:val="18"/>
    </w:rPr>
  </w:style>
  <w:style w:type="character" w:styleId="Hyperlink">
    <w:name w:val="Hyperlink"/>
    <w:basedOn w:val="DefaultParagraphFont"/>
    <w:uiPriority w:val="99"/>
    <w:rsid w:val="001B5356"/>
    <w:rPr>
      <w:rFonts w:cs="Times New Roman"/>
      <w:color w:val="0000FF"/>
      <w:u w:val="single"/>
    </w:rPr>
  </w:style>
  <w:style w:type="paragraph" w:styleId="TOC1">
    <w:name w:val="toc 1"/>
    <w:basedOn w:val="Normal"/>
    <w:next w:val="Normal"/>
    <w:autoRedefine/>
    <w:uiPriority w:val="99"/>
    <w:rsid w:val="00F336C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://www.b2bagri.com.cn/company/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://www.b2bagri.com.cn/buy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://www.b2bagri.com.cn/sell/" TargetMode="External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92</TotalTime>
  <Pages>11</Pages>
  <Words>142</Words>
  <Characters>811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ibm</dc:creator>
  <cp:keywords/>
  <dc:description/>
  <cp:lastModifiedBy>cy</cp:lastModifiedBy>
  <cp:revision>17</cp:revision>
  <dcterms:created xsi:type="dcterms:W3CDTF">2014-04-14T07:10:00Z</dcterms:created>
  <dcterms:modified xsi:type="dcterms:W3CDTF">2014-04-17T07:59:00Z</dcterms:modified>
</cp:coreProperties>
</file>